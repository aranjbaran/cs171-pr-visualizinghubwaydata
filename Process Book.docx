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7D57B086" w14:textId="77777777" w:rsidR="00266431"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Pr="00F963DE">
            <w:rPr>
              <w:rFonts w:asciiTheme="majorHAnsi" w:hAnsiTheme="majorHAnsi" w:cs="Arial"/>
              <w:bCs/>
              <w:color w:val="000000"/>
              <w:shd w:val="clear" w:color="auto" w:fill="FFFFFF"/>
            </w:rPr>
            <w:t>BACKGROUND AND MOTIVATION</w:t>
          </w:r>
          <w:r>
            <w:tab/>
          </w:r>
          <w:r>
            <w:fldChar w:fldCharType="begin"/>
          </w:r>
          <w:r>
            <w:instrText xml:space="preserve"> PAGEREF _Toc292401828 \h </w:instrText>
          </w:r>
          <w:r>
            <w:fldChar w:fldCharType="separate"/>
          </w:r>
          <w:r w:rsidR="00C97E84">
            <w:t>2</w:t>
          </w:r>
          <w:r>
            <w:fldChar w:fldCharType="end"/>
          </w:r>
        </w:p>
        <w:p w14:paraId="281C121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OVERVIEW</w:t>
          </w:r>
          <w:r>
            <w:tab/>
          </w:r>
          <w:r>
            <w:fldChar w:fldCharType="begin"/>
          </w:r>
          <w:r>
            <w:instrText xml:space="preserve"> PAGEREF _Toc292401829 \h </w:instrText>
          </w:r>
          <w:r>
            <w:fldChar w:fldCharType="separate"/>
          </w:r>
          <w:r w:rsidR="00C97E84">
            <w:t>3</w:t>
          </w:r>
          <w:r>
            <w:fldChar w:fldCharType="end"/>
          </w:r>
        </w:p>
        <w:p w14:paraId="57EE0D16"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QUESTIONS</w:t>
          </w:r>
          <w:r>
            <w:tab/>
          </w:r>
          <w:r>
            <w:fldChar w:fldCharType="begin"/>
          </w:r>
          <w:r>
            <w:instrText xml:space="preserve"> PAGEREF _Toc292401830 \h </w:instrText>
          </w:r>
          <w:r>
            <w:fldChar w:fldCharType="separate"/>
          </w:r>
          <w:r w:rsidR="00C97E84">
            <w:t>4</w:t>
          </w:r>
          <w:r>
            <w:fldChar w:fldCharType="end"/>
          </w:r>
        </w:p>
        <w:p w14:paraId="6278E8F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DATA AND DATA PROCESSING</w:t>
          </w:r>
          <w:r>
            <w:tab/>
          </w:r>
          <w:r>
            <w:fldChar w:fldCharType="begin"/>
          </w:r>
          <w:r>
            <w:instrText xml:space="preserve"> PAGEREF _Toc292401831 \h </w:instrText>
          </w:r>
          <w:r>
            <w:fldChar w:fldCharType="separate"/>
          </w:r>
          <w:r w:rsidR="00C97E84">
            <w:t>4</w:t>
          </w:r>
          <w:r>
            <w:fldChar w:fldCharType="end"/>
          </w:r>
        </w:p>
        <w:p w14:paraId="538D7197"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EXPLORATORY DATA ANALYSIS</w:t>
          </w:r>
          <w:r>
            <w:tab/>
          </w:r>
          <w:r>
            <w:fldChar w:fldCharType="begin"/>
          </w:r>
          <w:r>
            <w:instrText xml:space="preserve"> PAGEREF _Toc292401832 \h </w:instrText>
          </w:r>
          <w:r>
            <w:fldChar w:fldCharType="separate"/>
          </w:r>
          <w:r w:rsidR="00C97E84">
            <w:t>6</w:t>
          </w:r>
          <w:r>
            <w:fldChar w:fldCharType="end"/>
          </w:r>
        </w:p>
        <w:p w14:paraId="744B9A59"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DESIGN EVOLUTION</w:t>
          </w:r>
          <w:r>
            <w:tab/>
          </w:r>
          <w:r>
            <w:fldChar w:fldCharType="begin"/>
          </w:r>
          <w:r>
            <w:instrText xml:space="preserve"> PAGEREF _Toc292401833 \h </w:instrText>
          </w:r>
          <w:r>
            <w:fldChar w:fldCharType="separate"/>
          </w:r>
          <w:r w:rsidR="00C97E84">
            <w:t>6</w:t>
          </w:r>
          <w:r>
            <w:fldChar w:fldCharType="end"/>
          </w:r>
        </w:p>
        <w:p w14:paraId="136D4923"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IMPLEMENTATION</w:t>
          </w:r>
          <w:r>
            <w:tab/>
          </w:r>
          <w:r>
            <w:fldChar w:fldCharType="begin"/>
          </w:r>
          <w:r>
            <w:instrText xml:space="preserve"> PAGEREF _Toc292401834 \h </w:instrText>
          </w:r>
          <w:r>
            <w:fldChar w:fldCharType="separate"/>
          </w:r>
          <w:r w:rsidR="00C97E84">
            <w:t>7</w:t>
          </w:r>
          <w:r>
            <w:fldChar w:fldCharType="end"/>
          </w:r>
        </w:p>
        <w:p w14:paraId="629B807B"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EVALUATION</w:t>
          </w:r>
          <w:r>
            <w:tab/>
          </w:r>
          <w:r>
            <w:fldChar w:fldCharType="begin"/>
          </w:r>
          <w:r>
            <w:instrText xml:space="preserve"> PAGEREF _Toc292401835 \h </w:instrText>
          </w:r>
          <w:r>
            <w:fldChar w:fldCharType="separate"/>
          </w:r>
          <w:r w:rsidR="00C97E84">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01828"/>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01829"/>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time, location, and type of user. Specifically, we would like to learn whether or not more Hubways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mostly used by casual users,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01830"/>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4C512DA5"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In particular, we would like for Hubway riders to use our visualization to be able to t</w:t>
      </w:r>
      <w:r w:rsidRPr="00CA30BD">
        <w:rPr>
          <w:rFonts w:ascii="Calibri" w:hAnsi="Calibri"/>
          <w:sz w:val="28"/>
          <w:szCs w:val="28"/>
        </w:rPr>
        <w:t>ell which stations are full and empty a</w:t>
      </w:r>
      <w:r>
        <w:rPr>
          <w:rFonts w:ascii="Calibri" w:hAnsi="Calibri"/>
          <w:sz w:val="28"/>
          <w:szCs w:val="28"/>
        </w:rPr>
        <w:t>t particular times of the day. T</w:t>
      </w:r>
      <w:r w:rsidRPr="00CA30BD">
        <w:rPr>
          <w:rFonts w:ascii="Calibri" w:hAnsi="Calibri"/>
          <w:sz w:val="28"/>
          <w:szCs w:val="28"/>
        </w:rPr>
        <w:t>his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Also we would like Hubway managers to be able to use our visualization to decide how to adjust Hubway station capacities and marketing campaigns. For example, Hubway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FD03B8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8D6B6AE"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7" w:name="_Toc292401831"/>
      <w:r w:rsidRPr="00086776">
        <w:rPr>
          <w:rFonts w:asciiTheme="majorHAnsi" w:hAnsiTheme="majorHAnsi" w:cs="Arial"/>
          <w:bCs/>
          <w:color w:val="000000"/>
          <w:szCs w:val="28"/>
          <w:shd w:val="clear" w:color="auto" w:fill="FFFFFF"/>
        </w:rPr>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C97E84"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csv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have obtained cleaned csv files from the Hubway site. One csv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(hubwaydatachallenge.json)</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lastRenderedPageBreak/>
        <w:t>We also obtained a cleaned csv file from a public GitHub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2149CE48"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To do this, we created three html files that would reformat and clean the data (eliminate extraneous elements). The first was getcapacitydata.html, which used contains javascript code that iterates through the aggcap_aug12.json data to output a stationcapacity.json file with every station and its corresponding maximum capacity. We then used this data in our mapvis.js data processing functions so we could divide the number of bikes present by capacity. The second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12.json data to create a new new_aggformatted.json file containing an array of objects, each of which contains a time key (hour of day) and then an array of objects with the number of arrivals and departures over the weekend and weekday for each station. We used this file to create the path element for countvis, where the filter/aggregate function would output the total number of arrivals given the specified timeframe, weekday/weekend settings, and station. The third was createdem</w:t>
      </w:r>
      <w:r w:rsidR="00ED2B79">
        <w:rPr>
          <w:rFonts w:ascii="Calibri" w:hAnsi="Calibri" w:cs="Arial"/>
          <w:color w:val="000000"/>
          <w:sz w:val="28"/>
          <w:szCs w:val="28"/>
          <w:shd w:val="clear" w:color="auto" w:fill="FFFFFF"/>
        </w:rPr>
        <w:t>agg.html, which created a ageagg.json file from trips_aug12.json that also sorted individual trip information into appropriate time and station objects, which were then further broken down into casual/registered groups and several age groups that were subdivided into male and female categories. We used this file to create the pie and barchart visualizations since pievis and barvis had filter functions that would aggregate data that was filtered by the appropriate time/day/station information.</w:t>
      </w:r>
    </w:p>
    <w:p w14:paraId="67996503" w14:textId="77777777" w:rsidR="00266431" w:rsidRPr="00086776" w:rsidRDefault="00266431" w:rsidP="00266431">
      <w:pPr>
        <w:jc w:val="both"/>
        <w:rPr>
          <w:rFonts w:ascii="Calibri" w:hAnsi="Calibri" w:cs="Arial"/>
          <w:color w:val="000000"/>
          <w:sz w:val="28"/>
          <w:szCs w:val="28"/>
          <w:shd w:val="clear" w:color="auto" w:fill="FFFFFF"/>
        </w:rPr>
      </w:pPr>
    </w:p>
    <w:p w14:paraId="02C5123D"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5D596216" w14:textId="77777777" w:rsidR="00266431" w:rsidRPr="0096097D" w:rsidRDefault="00266431" w:rsidP="00266431">
      <w:pPr>
        <w:pStyle w:val="BlockHeadings"/>
        <w:rPr>
          <w:rFonts w:asciiTheme="majorHAnsi" w:hAnsiTheme="majorHAnsi" w:cs="Arial"/>
          <w:bCs/>
          <w:color w:val="000000"/>
          <w:szCs w:val="28"/>
          <w:shd w:val="clear" w:color="auto" w:fill="FFFFFF"/>
        </w:rPr>
      </w:pPr>
      <w:bookmarkStart w:id="8" w:name="_Toc292401832"/>
      <w:r w:rsidRPr="00086776">
        <w:rPr>
          <w:rFonts w:asciiTheme="majorHAnsi" w:hAnsiTheme="majorHAnsi" w:cs="Arial"/>
          <w:bCs/>
          <w:color w:val="000000"/>
          <w:szCs w:val="28"/>
          <w:shd w:val="clear" w:color="auto" w:fill="FFFFFF"/>
        </w:rPr>
        <w:lastRenderedPageBreak/>
        <w:t>EXPLORATORY DATA ANALYSIS</w:t>
      </w:r>
      <w:bookmarkEnd w:id="8"/>
    </w:p>
    <w:p w14:paraId="4914BB1D" w14:textId="77777777"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01833"/>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Hubway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We thought that scaling by capacity would allow Hubway to</w:t>
      </w:r>
      <w:r w:rsidRPr="00086776">
        <w:rPr>
          <w:rFonts w:ascii="Calibri" w:hAnsi="Calibri"/>
          <w:color w:val="000000"/>
          <w:sz w:val="28"/>
          <w:szCs w:val="28"/>
        </w:rPr>
        <w:t xml:space="preserve"> be able </w:t>
      </w:r>
      <w:r w:rsidRPr="00086776">
        <w:rPr>
          <w:rFonts w:ascii="Calibri" w:hAnsi="Calibri"/>
          <w:color w:val="000000"/>
          <w:sz w:val="28"/>
          <w:szCs w:val="28"/>
        </w:rPr>
        <w:lastRenderedPageBreak/>
        <w:t xml:space="preserve">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1E9A96F"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 them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3CA2C6A9" w14:textId="77777777" w:rsidR="00D47A19" w:rsidRPr="0096097D" w:rsidRDefault="00D47A19" w:rsidP="00C97E84">
      <w:pPr>
        <w:shd w:val="clear" w:color="auto" w:fill="FFFFFF"/>
        <w:spacing w:line="360" w:lineRule="atLeast"/>
        <w:ind w:firstLine="720"/>
        <w:jc w:val="both"/>
        <w:rPr>
          <w:rFonts w:ascii="Calibri" w:hAnsi="Calibri"/>
          <w:color w:val="000000"/>
          <w:sz w:val="28"/>
          <w:szCs w:val="28"/>
        </w:rPr>
      </w:pPr>
    </w:p>
    <w:p w14:paraId="703D2DEF" w14:textId="77777777" w:rsidR="00530C25" w:rsidRDefault="00530C25">
      <w:pPr>
        <w:rPr>
          <w:rFonts w:asciiTheme="majorHAnsi" w:eastAsia="Calibri" w:hAnsiTheme="majorHAnsi" w:cs="Arial"/>
          <w:b/>
          <w:bCs/>
          <w:color w:val="000000"/>
          <w:sz w:val="28"/>
          <w:szCs w:val="28"/>
          <w:shd w:val="clear" w:color="auto" w:fill="FFFFFF"/>
        </w:rPr>
      </w:pPr>
      <w:bookmarkStart w:id="10" w:name="_Toc292401834"/>
      <w:r>
        <w:rPr>
          <w:rFonts w:asciiTheme="majorHAnsi" w:hAnsiTheme="majorHAnsi" w:cs="Arial"/>
          <w:bCs/>
          <w:color w:val="000000"/>
          <w:szCs w:val="28"/>
          <w:shd w:val="clear" w:color="auto" w:fill="FFFFFF"/>
        </w:rPr>
        <w:br w:type="page"/>
      </w:r>
    </w:p>
    <w:p w14:paraId="5382CC98" w14:textId="4EF38B8B"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IMPLEMENTATION</w:t>
      </w:r>
      <w:bookmarkEnd w:id="10"/>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json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1" w:name="_Toc290917523"/>
    </w:p>
    <w:p w14:paraId="3D2839F2" w14:textId="2493B9DC" w:rsidR="00266431"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558455D2">
            <wp:extent cx="3594100" cy="30414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lastRenderedPageBreak/>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4F884F92" w14:textId="182D057A" w:rsidR="00530C25" w:rsidRPr="00530C25" w:rsidRDefault="00530C25" w:rsidP="00530C25">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Finally we added hover features to each of the elements that allows users to isolate a particular data subset of interest by mousing over a legend item. For example, hovering over the “less than 20%” legend element in the map legend will highlight the corresponding markers. </w:t>
      </w:r>
    </w:p>
    <w:p w14:paraId="6FCB6BC6" w14:textId="77777777" w:rsidR="00266431" w:rsidRDefault="00266431" w:rsidP="00266431">
      <w:pPr>
        <w:pStyle w:val="Nothing"/>
      </w:pPr>
    </w:p>
    <w:p w14:paraId="69F28CB4" w14:textId="77777777" w:rsidR="00266431" w:rsidRDefault="00266431" w:rsidP="00266431">
      <w:pPr>
        <w:pStyle w:val="Nothing"/>
      </w:pPr>
    </w:p>
    <w:p w14:paraId="190CC64F" w14:textId="77777777" w:rsidR="00266431" w:rsidRDefault="00266431" w:rsidP="00266431">
      <w:pPr>
        <w:rPr>
          <w:rFonts w:eastAsia="Calibri"/>
        </w:rPr>
      </w:pPr>
      <w:r>
        <w:br w:type="page"/>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2" w:name="_Toc292401835"/>
      <w:r w:rsidRPr="00086776">
        <w:rPr>
          <w:rFonts w:asciiTheme="majorHAnsi" w:hAnsiTheme="majorHAnsi" w:cs="Arial"/>
          <w:bCs/>
          <w:color w:val="000000"/>
          <w:szCs w:val="28"/>
          <w:shd w:val="clear" w:color="auto" w:fill="FFFFFF"/>
        </w:rPr>
        <w:t>E</w:t>
      </w:r>
      <w:bookmarkEnd w:id="11"/>
      <w:r w:rsidRPr="00086776">
        <w:rPr>
          <w:rFonts w:asciiTheme="majorHAnsi" w:hAnsiTheme="majorHAnsi" w:cs="Arial"/>
          <w:bCs/>
          <w:color w:val="000000"/>
          <w:szCs w:val="28"/>
          <w:shd w:val="clear" w:color="auto" w:fill="FFFFFF"/>
        </w:rPr>
        <w:t>VALUATION</w:t>
      </w:r>
      <w:bookmarkEnd w:id="12"/>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bookmarkStart w:id="13" w:name="_GoBack"/>
      <w:bookmarkEnd w:id="13"/>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0F0E4495"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2C95EEEA" w14:textId="77777777" w:rsidR="00266431"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394B0E84" w:rsidR="00266431" w:rsidRPr="00086776" w:rsidRDefault="00D8322E"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HOW WE ANSWERED THE QUESTIONS.</w:t>
      </w:r>
    </w:p>
    <w:p w14:paraId="577F4BAA" w14:textId="77777777" w:rsidR="00266431" w:rsidRPr="00086776" w:rsidRDefault="00266431" w:rsidP="00266431">
      <w:pPr>
        <w:jc w:val="both"/>
        <w:rPr>
          <w:rFonts w:ascii="Calibri" w:hAnsi="Calibri" w:cs="Arial"/>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CA30BD" w:rsidRDefault="00CA30BD" w:rsidP="00D14EF4">
      <w:r>
        <w:separator/>
      </w:r>
    </w:p>
  </w:endnote>
  <w:endnote w:type="continuationSeparator" w:id="0">
    <w:p w14:paraId="4209D764" w14:textId="77777777" w:rsidR="00CA30BD" w:rsidRDefault="00CA30BD"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CA30BD" w:rsidRPr="00C515B6" w:rsidRDefault="00CA30BD">
    <w:pPr>
      <w:pStyle w:val="Footer"/>
      <w:jc w:val="right"/>
      <w:rPr>
        <w:b/>
        <w:sz w:val="32"/>
        <w:szCs w:val="32"/>
      </w:rPr>
    </w:pPr>
    <w:r>
      <w:fldChar w:fldCharType="begin"/>
    </w:r>
    <w:r>
      <w:instrText xml:space="preserve"> PAGE   \* MERGEFORMAT </w:instrText>
    </w:r>
    <w:r>
      <w:fldChar w:fldCharType="separate"/>
    </w:r>
    <w:r w:rsidR="00D5209E" w:rsidRPr="00D5209E">
      <w:rPr>
        <w:b/>
        <w:noProof/>
        <w:sz w:val="32"/>
        <w:szCs w:val="32"/>
      </w:rPr>
      <w:t>12</w:t>
    </w:r>
    <w:r>
      <w:rPr>
        <w:b/>
        <w:noProof/>
        <w:sz w:val="32"/>
        <w:szCs w:val="32"/>
      </w:rPr>
      <w:fldChar w:fldCharType="end"/>
    </w:r>
  </w:p>
  <w:p w14:paraId="4BE5D4C9" w14:textId="77777777" w:rsidR="00CA30BD" w:rsidRDefault="00CA30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CA30BD" w:rsidRDefault="00CA30BD" w:rsidP="00D14EF4">
      <w:r>
        <w:separator/>
      </w:r>
    </w:p>
  </w:footnote>
  <w:footnote w:type="continuationSeparator" w:id="0">
    <w:p w14:paraId="05258D87" w14:textId="77777777" w:rsidR="00CA30BD" w:rsidRDefault="00CA30BD"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CA30BD" w:rsidRPr="003D531C" w:rsidRDefault="00CA30BD"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CA30BD" w:rsidRDefault="00CA30BD"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D5209E">
      <w:rPr>
        <w:rStyle w:val="PageNumber"/>
        <w:rFonts w:ascii="Calibri" w:hAnsi="Calibri"/>
        <w:noProof/>
      </w:rPr>
      <w:t>12</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D5209E">
      <w:rPr>
        <w:rStyle w:val="PageNumber"/>
        <w:rFonts w:ascii="Calibri" w:hAnsi="Calibri"/>
        <w:noProof/>
      </w:rPr>
      <w:t>13</w:t>
    </w:r>
    <w:r w:rsidRPr="003D531C">
      <w:rPr>
        <w:rStyle w:val="PageNumber"/>
        <w:rFonts w:ascii="Calibri" w:hAnsi="Calibri"/>
      </w:rPr>
      <w:fldChar w:fldCharType="end"/>
    </w:r>
  </w:p>
  <w:p w14:paraId="439DBEEF" w14:textId="77777777" w:rsidR="00CA30BD" w:rsidRDefault="00CA30BD"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CA30BD" w:rsidRPr="003D531C" w:rsidRDefault="00CA30BD"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1"/>
  </w:num>
  <w:num w:numId="19">
    <w:abstractNumId w:val="10"/>
  </w:num>
  <w:num w:numId="20">
    <w:abstractNumId w:val="13"/>
  </w:num>
  <w:num w:numId="21">
    <w:abstractNumId w:val="16"/>
  </w:num>
  <w:num w:numId="22">
    <w:abstractNumId w:val="2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2253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53092"/>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66431"/>
    <w:rsid w:val="00283C25"/>
    <w:rsid w:val="002879F0"/>
    <w:rsid w:val="002B7A5E"/>
    <w:rsid w:val="002B7F9D"/>
    <w:rsid w:val="002E132E"/>
    <w:rsid w:val="002E6984"/>
    <w:rsid w:val="00300A7B"/>
    <w:rsid w:val="00303922"/>
    <w:rsid w:val="00310630"/>
    <w:rsid w:val="00313AE2"/>
    <w:rsid w:val="00315E63"/>
    <w:rsid w:val="00321674"/>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A6742"/>
    <w:rsid w:val="004A6D36"/>
    <w:rsid w:val="004A7A9C"/>
    <w:rsid w:val="004C0A34"/>
    <w:rsid w:val="004C4C35"/>
    <w:rsid w:val="004F1EF6"/>
    <w:rsid w:val="004F5CC3"/>
    <w:rsid w:val="00530C25"/>
    <w:rsid w:val="005346AF"/>
    <w:rsid w:val="00540BCC"/>
    <w:rsid w:val="0055224F"/>
    <w:rsid w:val="00552532"/>
    <w:rsid w:val="00553ED4"/>
    <w:rsid w:val="005579D0"/>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7DDD"/>
    <w:rsid w:val="008400D4"/>
    <w:rsid w:val="00841794"/>
    <w:rsid w:val="00844FF1"/>
    <w:rsid w:val="00850AAE"/>
    <w:rsid w:val="0086392D"/>
    <w:rsid w:val="00874B43"/>
    <w:rsid w:val="00875B1C"/>
    <w:rsid w:val="00884965"/>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97E84"/>
    <w:rsid w:val="00CA0C26"/>
    <w:rsid w:val="00CA30BD"/>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47A19"/>
    <w:rsid w:val="00D5209E"/>
    <w:rsid w:val="00D563ED"/>
    <w:rsid w:val="00D57593"/>
    <w:rsid w:val="00D63A5F"/>
    <w:rsid w:val="00D8322E"/>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644D4"/>
    <w:rsid w:val="00E7295F"/>
    <w:rsid w:val="00E92DB5"/>
    <w:rsid w:val="00EA7828"/>
    <w:rsid w:val="00EB5B18"/>
    <w:rsid w:val="00EC397A"/>
    <w:rsid w:val="00ED2B79"/>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1"/>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F4256-BFB8-FC4F-A322-3643CD6D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203</TotalTime>
  <Pages>13</Pages>
  <Words>2814</Words>
  <Characters>16043</Characters>
  <Application>Microsoft Macintosh Word</Application>
  <DocSecurity>0</DocSecurity>
  <Lines>133</Lines>
  <Paragraphs>37</Paragraphs>
  <ScaleCrop>false</ScaleCrop>
  <Company/>
  <LinksUpToDate>false</LinksUpToDate>
  <CharactersWithSpaces>18820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86</cp:revision>
  <cp:lastPrinted>2015-04-17T23:36:00Z</cp:lastPrinted>
  <dcterms:created xsi:type="dcterms:W3CDTF">2015-04-17T23:36:00Z</dcterms:created>
  <dcterms:modified xsi:type="dcterms:W3CDTF">2015-05-05T20:01:00Z</dcterms:modified>
</cp:coreProperties>
</file>